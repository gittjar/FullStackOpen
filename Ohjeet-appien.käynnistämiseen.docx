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A7EBA" w14:textId="0C104EED" w:rsidR="002720A5" w:rsidRDefault="003127BD">
      <w:pPr>
        <w:pStyle w:val="Otsikko1"/>
      </w:pPr>
      <w:r>
        <w:t>Osa 3</w:t>
      </w:r>
    </w:p>
    <w:p w14:paraId="4634A242" w14:textId="442A0A96" w:rsidR="002720A5" w:rsidRDefault="00304366" w:rsidP="003127BD">
      <w:pPr>
        <w:pStyle w:val="Merkittyluettelo"/>
        <w:numPr>
          <w:ilvl w:val="0"/>
          <w:numId w:val="0"/>
        </w:numPr>
        <w:ind w:left="432" w:hanging="432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38B9D8D6" w14:textId="44E8476F" w:rsidR="00304366" w:rsidRDefault="00000000" w:rsidP="00304366">
      <w:pPr>
        <w:pStyle w:val="Merkittyluettelo"/>
        <w:numPr>
          <w:ilvl w:val="0"/>
          <w:numId w:val="0"/>
        </w:numPr>
        <w:ind w:left="432" w:hanging="432"/>
      </w:pPr>
      <w:hyperlink r:id="rId7" w:history="1">
        <w:r w:rsidR="00304366" w:rsidRPr="006768E1">
          <w:rPr>
            <w:rStyle w:val="Hyperlinkki"/>
          </w:rPr>
          <w:t>http://localhost:3001/api/persons</w:t>
        </w:r>
      </w:hyperlink>
    </w:p>
    <w:p w14:paraId="11D5C92C" w14:textId="59C7FFCE" w:rsidR="003B43E3" w:rsidRDefault="003B43E3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 w:rsidRPr="00CB1CE7">
        <w:rPr>
          <w:lang w:val="en-US"/>
        </w:rPr>
        <w:t>bac</w:t>
      </w:r>
      <w:r w:rsidR="00CB1CE7" w:rsidRPr="00CB1CE7">
        <w:rPr>
          <w:lang w:val="en-US"/>
        </w:rPr>
        <w:t xml:space="preserve">kend: </w:t>
      </w:r>
      <w:hyperlink r:id="rId8" w:history="1">
        <w:r w:rsidR="00CB1CE7" w:rsidRPr="006768E1">
          <w:rPr>
            <w:rStyle w:val="Hyperlinkki"/>
            <w:lang w:val="en-US"/>
          </w:rPr>
          <w:t>https://puhelinluettelo-oqv3.onrender.com/api/persons</w:t>
        </w:r>
      </w:hyperlink>
    </w:p>
    <w:p w14:paraId="226EB373" w14:textId="1AEFF29F" w:rsidR="00CB1CE7" w:rsidRDefault="00CB1CE7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 xml:space="preserve">frontend: </w:t>
      </w:r>
      <w:hyperlink r:id="rId9" w:history="1">
        <w:r w:rsidRPr="006768E1">
          <w:rPr>
            <w:rStyle w:val="Hyperlinkki"/>
            <w:lang w:val="en-US"/>
          </w:rPr>
          <w:t>https://puhelinluettelo-frontend.onrender.com/</w:t>
        </w:r>
      </w:hyperlink>
    </w:p>
    <w:p w14:paraId="1D3C2087" w14:textId="32005BB5" w:rsidR="00CB1CE7" w:rsidRPr="00DC2FCA" w:rsidRDefault="00CB1CE7" w:rsidP="00304366">
      <w:pPr>
        <w:pStyle w:val="Merkittyluettelo"/>
        <w:numPr>
          <w:ilvl w:val="0"/>
          <w:numId w:val="0"/>
        </w:numPr>
        <w:ind w:left="432" w:hanging="432"/>
      </w:pPr>
      <w:proofErr w:type="spellStart"/>
      <w:r w:rsidRPr="00DC2FCA">
        <w:t>Logi</w:t>
      </w:r>
      <w:proofErr w:type="spellEnd"/>
      <w:r w:rsidRPr="00DC2FCA">
        <w:t xml:space="preserve"> </w:t>
      </w:r>
      <w:proofErr w:type="spellStart"/>
      <w:r w:rsidRPr="00DC2FCA">
        <w:t>onlinenä</w:t>
      </w:r>
      <w:proofErr w:type="spellEnd"/>
      <w:r w:rsidRPr="00DC2FCA">
        <w:t xml:space="preserve"> löytyy </w:t>
      </w:r>
      <w:proofErr w:type="spellStart"/>
      <w:r w:rsidRPr="00DC2FCA">
        <w:t>Renderistä</w:t>
      </w:r>
      <w:proofErr w:type="spellEnd"/>
      <w:r w:rsidRPr="00DC2FCA">
        <w:t>.</w:t>
      </w:r>
    </w:p>
    <w:p w14:paraId="744DDC49" w14:textId="7005C297" w:rsidR="00304366" w:rsidRPr="00DC2FCA" w:rsidRDefault="00304366" w:rsidP="00304366">
      <w:pPr>
        <w:pStyle w:val="Otsikko1"/>
      </w:pPr>
      <w:r w:rsidRPr="00DC2FCA">
        <w:t>Osa 4</w:t>
      </w:r>
    </w:p>
    <w:p w14:paraId="6C47D947" w14:textId="59487FC8" w:rsidR="00304366" w:rsidRDefault="00CB1CE7" w:rsidP="00304366">
      <w:pPr>
        <w:pStyle w:val="Merkittyluettelo"/>
        <w:numPr>
          <w:ilvl w:val="0"/>
          <w:numId w:val="0"/>
        </w:num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</w:t>
      </w:r>
      <w:proofErr w:type="gramStart"/>
      <w:r>
        <w:rPr>
          <w:lang w:val="en-US"/>
        </w:rPr>
        <w:t>dev</w:t>
      </w:r>
      <w:proofErr w:type="gramEnd"/>
    </w:p>
    <w:p w14:paraId="3543DDEA" w14:textId="1A3E8FEE" w:rsidR="00CB1CE7" w:rsidRPr="00CB1CE7" w:rsidRDefault="00CB1CE7" w:rsidP="00304366">
      <w:pPr>
        <w:pStyle w:val="Merkittyluettelo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Postman GET: </w:t>
      </w:r>
      <w:proofErr w:type="gramStart"/>
      <w:r w:rsidRPr="00CB1CE7">
        <w:rPr>
          <w:rFonts w:asciiTheme="minorHAnsi" w:hAnsiTheme="minorHAnsi" w:cstheme="minorBidi"/>
          <w:color w:val="595959" w:themeColor="text1" w:themeTint="A6"/>
          <w:sz w:val="30"/>
          <w:szCs w:val="30"/>
          <w:lang w:val="en-US"/>
        </w:rPr>
        <w:t>http://localhost:3003/api/blogs/user/blogs</w:t>
      </w:r>
      <w:proofErr w:type="gramEnd"/>
    </w:p>
    <w:p w14:paraId="5F11E2B8" w14:textId="50092F42" w:rsidR="00304366" w:rsidRDefault="00CB1CE7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 xml:space="preserve">Postman POST: </w:t>
      </w:r>
      <w:hyperlink r:id="rId10" w:history="1">
        <w:r w:rsidRPr="006768E1">
          <w:rPr>
            <w:rStyle w:val="Hyperlinkki"/>
            <w:lang w:val="en-US"/>
          </w:rPr>
          <w:t>http://localhost:3003/api/login</w:t>
        </w:r>
      </w:hyperlink>
    </w:p>
    <w:p w14:paraId="352F0A2D" w14:textId="4ADCA314" w:rsidR="007969E0" w:rsidRDefault="007969E0" w:rsidP="007969E0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 w:rsidRPr="00B166C4">
        <w:rPr>
          <w:lang w:val="en-US"/>
        </w:rPr>
        <w:t xml:space="preserve">username: </w:t>
      </w:r>
      <w:proofErr w:type="gramStart"/>
      <w:r w:rsidRPr="00B166C4">
        <w:rPr>
          <w:lang w:val="en-US"/>
        </w:rPr>
        <w:t>god</w:t>
      </w:r>
      <w:proofErr w:type="gramEnd"/>
      <w:r w:rsidRPr="00B166C4">
        <w:rPr>
          <w:lang w:val="en-US"/>
        </w:rPr>
        <w:t xml:space="preserve"> </w:t>
      </w:r>
      <w:proofErr w:type="spellStart"/>
      <w:r w:rsidRPr="00B166C4">
        <w:rPr>
          <w:lang w:val="en-US"/>
        </w:rPr>
        <w:t>salasana</w:t>
      </w:r>
      <w:proofErr w:type="spellEnd"/>
      <w:r w:rsidRPr="00B166C4">
        <w:rPr>
          <w:lang w:val="en-US"/>
        </w:rPr>
        <w:t>: god1234</w:t>
      </w:r>
    </w:p>
    <w:p w14:paraId="2CCCF159" w14:textId="7FD967A8" w:rsidR="00CB1CE7" w:rsidRDefault="00CB1CE7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test</w:t>
      </w:r>
      <w:r w:rsidR="004C5166">
        <w:rPr>
          <w:lang w:val="en-US"/>
        </w:rPr>
        <w:t xml:space="preserve"> average.test.js</w:t>
      </w:r>
    </w:p>
    <w:p w14:paraId="476E4D04" w14:textId="66664092" w:rsidR="004C5166" w:rsidRPr="00B166C4" w:rsidRDefault="004C5166" w:rsidP="004C5166">
      <w:pPr>
        <w:pStyle w:val="Otsikko1"/>
      </w:pPr>
      <w:r w:rsidRPr="00B166C4">
        <w:t>Osa 5</w:t>
      </w:r>
    </w:p>
    <w:p w14:paraId="5BA486E5" w14:textId="229DCE89" w:rsidR="004C5166" w:rsidRPr="00B166C4" w:rsidRDefault="004C5166" w:rsidP="00304366">
      <w:pPr>
        <w:pStyle w:val="Merkittyluettelo"/>
        <w:numPr>
          <w:ilvl w:val="0"/>
          <w:numId w:val="0"/>
        </w:numPr>
        <w:ind w:left="432" w:hanging="432"/>
      </w:pPr>
      <w:r w:rsidRPr="00B166C4">
        <w:t xml:space="preserve">jätä osa 4 </w:t>
      </w:r>
      <w:r w:rsidR="00B166C4" w:rsidRPr="00B166C4">
        <w:t>pyörimään taustalle (</w:t>
      </w:r>
      <w:r w:rsidR="00B166C4">
        <w:t>porttiin 3003)</w:t>
      </w:r>
    </w:p>
    <w:p w14:paraId="0F29CF61" w14:textId="629A4F35" w:rsidR="00B166C4" w:rsidRPr="00DC2FCA" w:rsidRDefault="00B166C4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proofErr w:type="spellStart"/>
      <w:r w:rsidRPr="00DC2FCA">
        <w:rPr>
          <w:lang w:val="en-US"/>
        </w:rPr>
        <w:t>npm</w:t>
      </w:r>
      <w:proofErr w:type="spellEnd"/>
      <w:r w:rsidRPr="00DC2FCA">
        <w:rPr>
          <w:lang w:val="en-US"/>
        </w:rPr>
        <w:t xml:space="preserve"> run </w:t>
      </w:r>
      <w:proofErr w:type="gramStart"/>
      <w:r w:rsidRPr="00DC2FCA">
        <w:rPr>
          <w:lang w:val="en-US"/>
        </w:rPr>
        <w:t>dev</w:t>
      </w:r>
      <w:proofErr w:type="gramEnd"/>
    </w:p>
    <w:p w14:paraId="46014E65" w14:textId="356D73FB" w:rsidR="00B166C4" w:rsidRPr="00B166C4" w:rsidRDefault="00B166C4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 w:rsidRPr="00B166C4">
        <w:rPr>
          <w:lang w:val="en-US"/>
        </w:rPr>
        <w:t xml:space="preserve">username: </w:t>
      </w:r>
      <w:proofErr w:type="gramStart"/>
      <w:r w:rsidRPr="00B166C4">
        <w:rPr>
          <w:lang w:val="en-US"/>
        </w:rPr>
        <w:t>god</w:t>
      </w:r>
      <w:proofErr w:type="gramEnd"/>
      <w:r w:rsidRPr="00B166C4">
        <w:rPr>
          <w:lang w:val="en-US"/>
        </w:rPr>
        <w:t xml:space="preserve"> </w:t>
      </w:r>
      <w:proofErr w:type="spellStart"/>
      <w:r w:rsidRPr="00B166C4">
        <w:rPr>
          <w:lang w:val="en-US"/>
        </w:rPr>
        <w:t>salasana</w:t>
      </w:r>
      <w:proofErr w:type="spellEnd"/>
      <w:r w:rsidRPr="00B166C4">
        <w:rPr>
          <w:lang w:val="en-US"/>
        </w:rPr>
        <w:t>: god1234</w:t>
      </w:r>
    </w:p>
    <w:p w14:paraId="046825F2" w14:textId="7247ABBD" w:rsidR="00B166C4" w:rsidRDefault="00B166C4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 w:rsidRPr="00B166C4">
        <w:rPr>
          <w:lang w:val="en-US"/>
        </w:rPr>
        <w:t xml:space="preserve">username: </w:t>
      </w:r>
      <w:proofErr w:type="spellStart"/>
      <w:r>
        <w:rPr>
          <w:lang w:val="en-US"/>
        </w:rPr>
        <w:t>ipad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salasana</w:t>
      </w:r>
      <w:proofErr w:type="spellEnd"/>
      <w:r>
        <w:rPr>
          <w:lang w:val="en-US"/>
        </w:rPr>
        <w:t xml:space="preserve">: </w:t>
      </w:r>
      <w:r w:rsidRPr="00B166C4">
        <w:rPr>
          <w:lang w:val="en-US"/>
        </w:rPr>
        <w:t>YesYes123</w:t>
      </w:r>
    </w:p>
    <w:p w14:paraId="655E7B74" w14:textId="7182268A" w:rsidR="002A5CFD" w:rsidRDefault="002A5CFD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test</w:t>
      </w:r>
    </w:p>
    <w:p w14:paraId="03BE5422" w14:textId="0841947E" w:rsidR="002A5CFD" w:rsidRDefault="002A5CFD" w:rsidP="00304366">
      <w:pPr>
        <w:pStyle w:val="Merkittyluettelo"/>
        <w:numPr>
          <w:ilvl w:val="0"/>
          <w:numId w:val="0"/>
        </w:numPr>
        <w:ind w:left="432" w:hanging="432"/>
      </w:pPr>
      <w:proofErr w:type="spellStart"/>
      <w:r w:rsidRPr="002A5CFD">
        <w:t>Huom</w:t>
      </w:r>
      <w:proofErr w:type="spellEnd"/>
      <w:r w:rsidRPr="002A5CFD">
        <w:t>! osa5 jatkettu osa7:lla</w:t>
      </w:r>
      <w:r>
        <w:t>!</w:t>
      </w:r>
      <w:r w:rsidR="00CF467A">
        <w:t xml:space="preserve"> </w:t>
      </w:r>
      <w:proofErr w:type="gramStart"/>
      <w:r w:rsidR="00CF467A">
        <w:t>tehtäviä :</w:t>
      </w:r>
      <w:proofErr w:type="gramEnd"/>
      <w:r w:rsidR="00CF467A">
        <w:t xml:space="preserve"> </w:t>
      </w:r>
      <w:hyperlink r:id="rId11" w:anchor="tehtavat-7-9-7-21" w:history="1">
        <w:r w:rsidR="00CF467A" w:rsidRPr="00CF467A">
          <w:rPr>
            <w:rFonts w:ascii="IBM Plex Sans" w:eastAsiaTheme="majorEastAsia" w:hAnsi="IBM Plex Sans"/>
            <w:color w:val="0000FF"/>
            <w:u w:val="single"/>
            <w:shd w:val="clear" w:color="auto" w:fill="FFFFFF"/>
          </w:rPr>
          <w:t> </w:t>
        </w:r>
        <w:r w:rsidR="00CF467A" w:rsidRPr="00CF467A">
          <w:rPr>
            <w:rFonts w:asciiTheme="minorHAnsi" w:eastAsiaTheme="majorEastAsia" w:hAnsiTheme="minorHAnsi"/>
            <w:color w:val="595959" w:themeColor="text1" w:themeTint="A6"/>
          </w:rPr>
          <w:t>7.9.-7.21.</w:t>
        </w:r>
      </w:hyperlink>
    </w:p>
    <w:p w14:paraId="6D29AC73" w14:textId="3BC7166B" w:rsidR="002A5CFD" w:rsidRPr="00DC2FCA" w:rsidRDefault="002A5CFD" w:rsidP="002A5CFD">
      <w:pPr>
        <w:pStyle w:val="Otsikko1"/>
        <w:rPr>
          <w:lang w:val="en-US"/>
        </w:rPr>
      </w:pPr>
      <w:proofErr w:type="spellStart"/>
      <w:r w:rsidRPr="00DC2FCA">
        <w:rPr>
          <w:lang w:val="en-US"/>
        </w:rPr>
        <w:t>Osa</w:t>
      </w:r>
      <w:proofErr w:type="spellEnd"/>
      <w:r w:rsidRPr="00DC2FCA">
        <w:rPr>
          <w:lang w:val="en-US"/>
        </w:rPr>
        <w:t xml:space="preserve"> 6</w:t>
      </w:r>
    </w:p>
    <w:p w14:paraId="25B738B5" w14:textId="77777777" w:rsidR="008F27F2" w:rsidRDefault="008F27F2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 w:rsidRPr="008F27F2">
        <w:rPr>
          <w:lang w:val="en-US"/>
        </w:rPr>
        <w:t xml:space="preserve">cd </w:t>
      </w:r>
      <w:proofErr w:type="spellStart"/>
      <w:r w:rsidRPr="008F27F2">
        <w:rPr>
          <w:lang w:val="en-US"/>
        </w:rPr>
        <w:t>unicafe</w:t>
      </w:r>
      <w:proofErr w:type="spellEnd"/>
      <w:r w:rsidRPr="008F27F2">
        <w:rPr>
          <w:lang w:val="en-US"/>
        </w:rPr>
        <w:t xml:space="preserve">-redux </w:t>
      </w:r>
    </w:p>
    <w:p w14:paraId="3FE0ECA9" w14:textId="78C481DF" w:rsidR="002A5CFD" w:rsidRDefault="008F27F2" w:rsidP="008F27F2">
      <w:pPr>
        <w:pStyle w:val="Merkittyluettelo"/>
        <w:numPr>
          <w:ilvl w:val="0"/>
          <w:numId w:val="0"/>
        </w:numPr>
        <w:ind w:left="432"/>
        <w:rPr>
          <w:lang w:val="en-US"/>
        </w:rPr>
      </w:pPr>
      <w:proofErr w:type="spellStart"/>
      <w:r w:rsidRPr="008F27F2">
        <w:rPr>
          <w:lang w:val="en-US"/>
        </w:rPr>
        <w:t>npm</w:t>
      </w:r>
      <w:proofErr w:type="spellEnd"/>
      <w:r w:rsidRPr="008F27F2">
        <w:rPr>
          <w:lang w:val="en-US"/>
        </w:rPr>
        <w:t xml:space="preserve"> run </w:t>
      </w:r>
      <w:proofErr w:type="gramStart"/>
      <w:r w:rsidRPr="008F27F2">
        <w:rPr>
          <w:lang w:val="en-US"/>
        </w:rPr>
        <w:t>dev</w:t>
      </w:r>
      <w:proofErr w:type="gramEnd"/>
    </w:p>
    <w:p w14:paraId="5F092DC1" w14:textId="60A46D46" w:rsidR="008F27F2" w:rsidRDefault="008F27F2" w:rsidP="008F27F2">
      <w:pPr>
        <w:pStyle w:val="Merkittyluettelo"/>
        <w:numPr>
          <w:ilvl w:val="0"/>
          <w:numId w:val="0"/>
        </w:numPr>
        <w:ind w:left="432"/>
        <w:rPr>
          <w:lang w:val="en-US"/>
        </w:rPr>
      </w:pPr>
      <w:proofErr w:type="spellStart"/>
      <w:r>
        <w:rPr>
          <w:lang w:val="en-US"/>
        </w:rPr>
        <w:lastRenderedPageBreak/>
        <w:t>npm</w:t>
      </w:r>
      <w:proofErr w:type="spellEnd"/>
      <w:r>
        <w:rPr>
          <w:lang w:val="en-US"/>
        </w:rPr>
        <w:t xml:space="preserve"> test</w:t>
      </w:r>
    </w:p>
    <w:p w14:paraId="02A3D204" w14:textId="4E142476" w:rsidR="008F27F2" w:rsidRDefault="008F27F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 xml:space="preserve">cd </w:t>
      </w:r>
      <w:proofErr w:type="gramStart"/>
      <w:r w:rsidR="007608F8">
        <w:rPr>
          <w:lang w:val="en-US"/>
        </w:rPr>
        <w:t>redux-anecdotes</w:t>
      </w:r>
      <w:proofErr w:type="gramEnd"/>
    </w:p>
    <w:p w14:paraId="04F36784" w14:textId="2D33B90F" w:rsidR="007608F8" w:rsidRDefault="007608F8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  <w:t>node server.js</w:t>
      </w:r>
    </w:p>
    <w:p w14:paraId="61DA1A49" w14:textId="5C3C64BD" w:rsidR="007608F8" w:rsidRDefault="007608F8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</w:t>
      </w:r>
      <w:proofErr w:type="gramStart"/>
      <w:r>
        <w:rPr>
          <w:lang w:val="en-US"/>
        </w:rPr>
        <w:t>dev</w:t>
      </w:r>
      <w:proofErr w:type="gramEnd"/>
    </w:p>
    <w:p w14:paraId="3400B2FB" w14:textId="614F34B4" w:rsidR="007608F8" w:rsidRDefault="00FA437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>cd query-anecdotes</w:t>
      </w:r>
    </w:p>
    <w:p w14:paraId="12C8B230" w14:textId="7046610D" w:rsidR="00FA4372" w:rsidRDefault="00FA437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  <w:t>node server.js</w:t>
      </w:r>
    </w:p>
    <w:p w14:paraId="1F6CF6AF" w14:textId="3E83E66C" w:rsidR="00FA4372" w:rsidRDefault="00FA437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</w:t>
      </w:r>
      <w:proofErr w:type="gramStart"/>
      <w:r>
        <w:rPr>
          <w:lang w:val="en-US"/>
        </w:rPr>
        <w:t>dev</w:t>
      </w:r>
      <w:proofErr w:type="gramEnd"/>
    </w:p>
    <w:p w14:paraId="0B849BFD" w14:textId="16E35D6F" w:rsidR="00FA4372" w:rsidRPr="00DC2FCA" w:rsidRDefault="00FA4372" w:rsidP="00FA4372">
      <w:pPr>
        <w:pStyle w:val="Otsikko1"/>
        <w:rPr>
          <w:lang w:val="en-US"/>
        </w:rPr>
      </w:pPr>
      <w:proofErr w:type="spellStart"/>
      <w:r w:rsidRPr="00DC2FCA">
        <w:rPr>
          <w:lang w:val="en-US"/>
        </w:rPr>
        <w:t>Osa</w:t>
      </w:r>
      <w:proofErr w:type="spellEnd"/>
      <w:r w:rsidRPr="00DC2FCA">
        <w:rPr>
          <w:lang w:val="en-US"/>
        </w:rPr>
        <w:t xml:space="preserve"> 7</w:t>
      </w:r>
    </w:p>
    <w:p w14:paraId="51EE20FE" w14:textId="6D2D7678" w:rsidR="00FA4372" w:rsidRDefault="00FA437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>cd routed-</w:t>
      </w:r>
      <w:proofErr w:type="gramStart"/>
      <w:r>
        <w:rPr>
          <w:lang w:val="en-US"/>
        </w:rPr>
        <w:t>anecdotes</w:t>
      </w:r>
      <w:proofErr w:type="gramEnd"/>
    </w:p>
    <w:p w14:paraId="5EB278FB" w14:textId="3E34DE4E" w:rsidR="00FA4372" w:rsidRDefault="00FA4372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</w:t>
      </w:r>
      <w:proofErr w:type="gramStart"/>
      <w:r>
        <w:rPr>
          <w:lang w:val="en-US"/>
        </w:rPr>
        <w:t>dev</w:t>
      </w:r>
      <w:proofErr w:type="gramEnd"/>
    </w:p>
    <w:p w14:paraId="171054F9" w14:textId="55B38455" w:rsidR="00FA4372" w:rsidRDefault="00D93711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>cd country-hook</w:t>
      </w:r>
    </w:p>
    <w:p w14:paraId="0CC2B62B" w14:textId="759089E6" w:rsidR="00D93711" w:rsidRPr="008F27F2" w:rsidRDefault="00D93711" w:rsidP="008F27F2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</w:r>
      <w:proofErr w:type="spellStart"/>
      <w:r w:rsidR="00DA6D03">
        <w:rPr>
          <w:lang w:val="en-US"/>
        </w:rPr>
        <w:t>npm</w:t>
      </w:r>
      <w:proofErr w:type="spellEnd"/>
      <w:r w:rsidR="00DA6D03">
        <w:rPr>
          <w:lang w:val="en-US"/>
        </w:rPr>
        <w:t xml:space="preserve"> </w:t>
      </w:r>
      <w:proofErr w:type="gramStart"/>
      <w:r w:rsidR="00DA6D03">
        <w:rPr>
          <w:lang w:val="en-US"/>
        </w:rPr>
        <w:t>start</w:t>
      </w:r>
      <w:proofErr w:type="gramEnd"/>
    </w:p>
    <w:p w14:paraId="041F4906" w14:textId="71EDBFFF" w:rsidR="00053A30" w:rsidRDefault="00DA6D03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 xml:space="preserve">cd </w:t>
      </w:r>
      <w:proofErr w:type="gramStart"/>
      <w:r w:rsidR="0084458E">
        <w:rPr>
          <w:lang w:val="en-US"/>
        </w:rPr>
        <w:t>ultimate-hooks</w:t>
      </w:r>
      <w:proofErr w:type="gramEnd"/>
    </w:p>
    <w:p w14:paraId="0DC50988" w14:textId="02A93D8D" w:rsidR="0084458E" w:rsidRDefault="0084458E" w:rsidP="00304366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  <w:t>node server.js</w:t>
      </w:r>
    </w:p>
    <w:p w14:paraId="69F73DFC" w14:textId="10DBC724" w:rsidR="002C5BBA" w:rsidRDefault="0084458E" w:rsidP="00CF467A">
      <w:pPr>
        <w:pStyle w:val="Merkittyluettelo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</w:t>
      </w:r>
      <w:r w:rsidR="002C5BBA">
        <w:rPr>
          <w:lang w:val="en-US"/>
        </w:rPr>
        <w:t>p</w:t>
      </w:r>
      <w:r>
        <w:rPr>
          <w:lang w:val="en-US"/>
        </w:rPr>
        <w:t>m</w:t>
      </w:r>
      <w:proofErr w:type="spellEnd"/>
      <w:r>
        <w:rPr>
          <w:lang w:val="en-US"/>
        </w:rPr>
        <w:t xml:space="preserve"> run </w:t>
      </w:r>
      <w:proofErr w:type="gramStart"/>
      <w:r>
        <w:rPr>
          <w:lang w:val="en-US"/>
        </w:rPr>
        <w:t>dev</w:t>
      </w:r>
      <w:proofErr w:type="gramEnd"/>
    </w:p>
    <w:p w14:paraId="2E2B2788" w14:textId="1580FFA3" w:rsidR="00CF467A" w:rsidRPr="00DD56DF" w:rsidRDefault="00CF467A" w:rsidP="00CF467A">
      <w:pPr>
        <w:pStyle w:val="Otsikko1"/>
        <w:rPr>
          <w:lang w:val="en-US"/>
        </w:rPr>
      </w:pPr>
      <w:proofErr w:type="spellStart"/>
      <w:r w:rsidRPr="00DD56DF">
        <w:rPr>
          <w:lang w:val="en-US"/>
        </w:rPr>
        <w:t>Osa</w:t>
      </w:r>
      <w:proofErr w:type="spellEnd"/>
      <w:r w:rsidRPr="00DD56DF">
        <w:rPr>
          <w:lang w:val="en-US"/>
        </w:rPr>
        <w:t xml:space="preserve"> 8</w:t>
      </w:r>
    </w:p>
    <w:p w14:paraId="403C1B62" w14:textId="56AD882B" w:rsidR="002C5BBA" w:rsidRPr="00E94005" w:rsidRDefault="00CF467A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 xml:space="preserve">cd </w:t>
      </w:r>
      <w:r w:rsidR="00DD56DF" w:rsidRPr="00E94005">
        <w:rPr>
          <w:rFonts w:asciiTheme="minorHAnsi" w:hAnsiTheme="minorHAnsi" w:cstheme="minorHAnsi"/>
          <w:lang w:val="en-US"/>
        </w:rPr>
        <w:t>books-apollo-server</w:t>
      </w:r>
    </w:p>
    <w:p w14:paraId="2DA1C34D" w14:textId="4CA33FB4" w:rsidR="00DD56DF" w:rsidRPr="00E94005" w:rsidRDefault="00DD56DF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ab/>
      </w:r>
      <w:proofErr w:type="spellStart"/>
      <w:r w:rsidRPr="00E94005">
        <w:rPr>
          <w:rFonts w:asciiTheme="minorHAnsi" w:hAnsiTheme="minorHAnsi" w:cstheme="minorHAnsi"/>
          <w:lang w:val="en-US"/>
        </w:rPr>
        <w:t>lsof</w:t>
      </w:r>
      <w:proofErr w:type="spellEnd"/>
      <w:r w:rsidRPr="00E94005">
        <w:rPr>
          <w:rFonts w:asciiTheme="minorHAnsi" w:hAnsiTheme="minorHAnsi" w:cstheme="minorHAnsi"/>
          <w:lang w:val="en-US"/>
        </w:rPr>
        <w:t xml:space="preserve"> -ti:4000</w:t>
      </w:r>
    </w:p>
    <w:p w14:paraId="151E80A4" w14:textId="618FA6E2" w:rsidR="00DD56DF" w:rsidRPr="00E94005" w:rsidRDefault="00DD56DF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ab/>
        <w:t>kill [PID]</w:t>
      </w:r>
    </w:p>
    <w:p w14:paraId="73AAF35D" w14:textId="510A616E" w:rsidR="00DD56DF" w:rsidRPr="00E94005" w:rsidRDefault="00DD56DF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ab/>
        <w:t>node server.js</w:t>
      </w:r>
    </w:p>
    <w:p w14:paraId="794B931B" w14:textId="32B42016" w:rsidR="00DD56DF" w:rsidRPr="00DC2FCA" w:rsidRDefault="00854462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</w:rPr>
      </w:pPr>
      <w:r w:rsidRPr="00E94005">
        <w:rPr>
          <w:rFonts w:asciiTheme="minorHAnsi" w:hAnsiTheme="minorHAnsi" w:cstheme="minorHAnsi"/>
          <w:lang w:val="en-US"/>
        </w:rPr>
        <w:tab/>
      </w:r>
      <w:r w:rsidRPr="00DC2FCA">
        <w:rPr>
          <w:rFonts w:asciiTheme="minorHAnsi" w:hAnsiTheme="minorHAnsi" w:cstheme="minorHAnsi"/>
        </w:rPr>
        <w:t>jätä tämä pyörimään taustalle!</w:t>
      </w:r>
    </w:p>
    <w:p w14:paraId="7C1D5886" w14:textId="4A012B81" w:rsidR="00854462" w:rsidRPr="00DC2FCA" w:rsidRDefault="00854462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</w:rPr>
      </w:pPr>
      <w:r w:rsidRPr="00DC2FCA">
        <w:rPr>
          <w:rFonts w:asciiTheme="minorHAnsi" w:hAnsiTheme="minorHAnsi" w:cstheme="minorHAnsi"/>
        </w:rPr>
        <w:t xml:space="preserve">cd </w:t>
      </w:r>
      <w:proofErr w:type="spellStart"/>
      <w:r w:rsidRPr="00DC2FCA">
        <w:rPr>
          <w:rFonts w:asciiTheme="minorHAnsi" w:hAnsiTheme="minorHAnsi" w:cstheme="minorHAnsi"/>
        </w:rPr>
        <w:t>library-frontend</w:t>
      </w:r>
      <w:proofErr w:type="spellEnd"/>
    </w:p>
    <w:p w14:paraId="490007F1" w14:textId="3898A2ED" w:rsidR="00854462" w:rsidRPr="00E94005" w:rsidRDefault="00854462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DC2FCA">
        <w:rPr>
          <w:rFonts w:asciiTheme="minorHAnsi" w:hAnsiTheme="minorHAnsi" w:cstheme="minorHAnsi"/>
        </w:rPr>
        <w:tab/>
      </w:r>
      <w:proofErr w:type="spellStart"/>
      <w:r w:rsidRPr="00E94005">
        <w:rPr>
          <w:rFonts w:asciiTheme="minorHAnsi" w:hAnsiTheme="minorHAnsi" w:cstheme="minorHAnsi"/>
          <w:lang w:val="en-US"/>
        </w:rPr>
        <w:t>npm</w:t>
      </w:r>
      <w:proofErr w:type="spellEnd"/>
      <w:r w:rsidRPr="00E94005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E94005">
        <w:rPr>
          <w:rFonts w:asciiTheme="minorHAnsi" w:hAnsiTheme="minorHAnsi" w:cstheme="minorHAnsi"/>
          <w:lang w:val="en-US"/>
        </w:rPr>
        <w:t>start</w:t>
      </w:r>
      <w:proofErr w:type="gramEnd"/>
    </w:p>
    <w:p w14:paraId="758BBF36" w14:textId="78297DB2" w:rsidR="00E94005" w:rsidRPr="00E94005" w:rsidRDefault="00E94005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>---</w:t>
      </w:r>
    </w:p>
    <w:p w14:paraId="3A6842E9" w14:textId="610C0698" w:rsidR="00E94005" w:rsidRPr="00E94005" w:rsidRDefault="00E94005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>cd part-8c/books-apollo-server</w:t>
      </w:r>
    </w:p>
    <w:p w14:paraId="514BDB83" w14:textId="71D16675" w:rsidR="00E94005" w:rsidRPr="00E94005" w:rsidRDefault="00E94005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ab/>
        <w:t>node server.js</w:t>
      </w:r>
    </w:p>
    <w:p w14:paraId="08976403" w14:textId="00A2A535" w:rsidR="00E94005" w:rsidRPr="00E94005" w:rsidRDefault="00E94005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>cd part-8c/books-frontend</w:t>
      </w:r>
    </w:p>
    <w:p w14:paraId="3279221B" w14:textId="25BA08FD" w:rsidR="00E94005" w:rsidRPr="00E94005" w:rsidRDefault="00E94005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hAnsiTheme="minorHAnsi" w:cstheme="minorHAnsi"/>
          <w:lang w:val="en-US"/>
        </w:rPr>
      </w:pPr>
      <w:r w:rsidRPr="00E94005">
        <w:rPr>
          <w:rFonts w:asciiTheme="minorHAnsi" w:hAnsiTheme="minorHAnsi" w:cstheme="minorHAnsi"/>
          <w:lang w:val="en-US"/>
        </w:rPr>
        <w:tab/>
      </w:r>
      <w:proofErr w:type="spellStart"/>
      <w:r w:rsidRPr="00E94005">
        <w:rPr>
          <w:rFonts w:asciiTheme="minorHAnsi" w:hAnsiTheme="minorHAnsi" w:cstheme="minorHAnsi"/>
          <w:lang w:val="en-US"/>
        </w:rPr>
        <w:t>npm</w:t>
      </w:r>
      <w:proofErr w:type="spellEnd"/>
      <w:r w:rsidRPr="00E94005">
        <w:rPr>
          <w:rFonts w:asciiTheme="minorHAnsi" w:hAnsiTheme="minorHAnsi" w:cstheme="minorHAnsi"/>
          <w:lang w:val="en-US"/>
        </w:rPr>
        <w:t xml:space="preserve"> run </w:t>
      </w:r>
      <w:proofErr w:type="gramStart"/>
      <w:r w:rsidRPr="00E94005">
        <w:rPr>
          <w:rFonts w:asciiTheme="minorHAnsi" w:hAnsiTheme="minorHAnsi" w:cstheme="minorHAnsi"/>
          <w:lang w:val="en-US"/>
        </w:rPr>
        <w:t>dev</w:t>
      </w:r>
      <w:proofErr w:type="gramEnd"/>
    </w:p>
    <w:p w14:paraId="1DD69B95" w14:textId="31907389" w:rsidR="006E78B9" w:rsidRPr="00DD56DF" w:rsidRDefault="006E78B9" w:rsidP="006E78B9">
      <w:pPr>
        <w:pStyle w:val="Otsikko1"/>
        <w:rPr>
          <w:lang w:val="en-US"/>
        </w:rPr>
      </w:pPr>
      <w:proofErr w:type="spellStart"/>
      <w:r w:rsidRPr="00DD56DF">
        <w:rPr>
          <w:lang w:val="en-US"/>
        </w:rPr>
        <w:lastRenderedPageBreak/>
        <w:t>Osa</w:t>
      </w:r>
      <w:proofErr w:type="spellEnd"/>
      <w:r w:rsidRPr="00DD56DF">
        <w:rPr>
          <w:lang w:val="en-US"/>
        </w:rPr>
        <w:t xml:space="preserve"> </w:t>
      </w:r>
      <w:r>
        <w:rPr>
          <w:lang w:val="en-US"/>
        </w:rPr>
        <w:t>9</w:t>
      </w:r>
    </w:p>
    <w:p w14:paraId="7FA00CB1" w14:textId="5F91CB4E" w:rsidR="002C5BBA" w:rsidRPr="0043774B" w:rsidRDefault="006E78B9" w:rsidP="00304366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="0043774B"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 w:rsidR="0043774B"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-a-b</w:t>
      </w:r>
    </w:p>
    <w:p w14:paraId="16122264" w14:textId="56B5C7E4" w:rsidR="0043774B" w:rsidRDefault="0043774B" w:rsidP="0043774B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lang w:val="en-US"/>
        </w:rPr>
        <w:tab/>
      </w:r>
      <w:proofErr w:type="spellStart"/>
      <w:r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multiply 5 </w:t>
      </w:r>
      <w:proofErr w:type="gramStart"/>
      <w:r w:rsidRPr="0043774B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2</w:t>
      </w:r>
      <w:proofErr w:type="gramEnd"/>
    </w:p>
    <w:p w14:paraId="3A74B75B" w14:textId="57D3BAD7" w:rsidR="001E1485" w:rsidRDefault="001E1485" w:rsidP="0043774B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4D957330" w14:textId="4510AF99" w:rsidR="004F0679" w:rsidRPr="00E94005" w:rsidRDefault="001E1485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="00E6590A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ja </w:t>
      </w:r>
      <w:proofErr w:type="spellStart"/>
      <w:r w:rsidR="00E6590A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paina</w:t>
      </w:r>
      <w:proofErr w:type="spellEnd"/>
      <w:r w:rsidR="00E6590A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</w:t>
      </w:r>
      <w:proofErr w:type="spellStart"/>
      <w:r w:rsidR="00E6590A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VSCodesta</w:t>
      </w:r>
      <w:proofErr w:type="spellEnd"/>
      <w:r w:rsidR="00E6590A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(Go Live button</w:t>
      </w:r>
      <w:r w:rsidR="004F0679" w:rsidRPr="00E94005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) </w:t>
      </w:r>
    </w:p>
    <w:p w14:paraId="3992D833" w14:textId="77777777" w:rsidR="004F0679" w:rsidRPr="00E94005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7A22A9BC" w14:textId="766FA8A2" w:rsidR="004F0679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-c/</w:t>
      </w:r>
      <w:proofErr w:type="spellStart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patientor</w:t>
      </w:r>
      <w:proofErr w:type="spellEnd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-backend</w:t>
      </w:r>
    </w:p>
    <w:p w14:paraId="43D6C945" w14:textId="63CA3597" w:rsidR="004F0679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3EE529C6" w14:textId="0C68C9CF" w:rsidR="004F0679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-c/</w:t>
      </w:r>
      <w:proofErr w:type="spellStart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patientor</w:t>
      </w:r>
      <w:proofErr w:type="spellEnd"/>
      <w:r w:rsidRPr="004F0679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-frontend</w:t>
      </w:r>
    </w:p>
    <w:p w14:paraId="08A76BA9" w14:textId="0D6668C0" w:rsidR="004F0679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58A5673E" w14:textId="77777777" w:rsidR="004F0679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4CA8A5F9" w14:textId="352542BB" w:rsidR="004F0679" w:rsidRPr="00DC2FCA" w:rsidRDefault="004F0679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-d</w:t>
      </w:r>
      <w:r w:rsidR="0006099D"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/app-9d</w:t>
      </w:r>
    </w:p>
    <w:p w14:paraId="00389F39" w14:textId="5C0ECFDF" w:rsidR="0006099D" w:rsidRPr="00DC2FCA" w:rsidRDefault="0006099D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02E91C74" w14:textId="77777777" w:rsidR="0006099D" w:rsidRPr="00DC2FCA" w:rsidRDefault="0006099D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341F4DD9" w14:textId="142FAC30" w:rsidR="0006099D" w:rsidRDefault="0006099D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700192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Pr="00700192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 w:rsidRPr="00700192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-d/</w:t>
      </w:r>
      <w:r w:rsidR="00700192" w:rsidRPr="00700192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flight-diary</w:t>
      </w:r>
      <w:r w:rsidR="00700192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-backend</w:t>
      </w:r>
    </w:p>
    <w:p w14:paraId="4724263A" w14:textId="6EC0B7C4" w:rsidR="00700192" w:rsidRDefault="00700192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08AF5D69" w14:textId="5E4D2F9D" w:rsidR="00700192" w:rsidRDefault="00700192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osa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-d/flight-diary-frontend</w:t>
      </w:r>
    </w:p>
    <w:p w14:paraId="74BB8C80" w14:textId="3B34DEFF" w:rsidR="00700192" w:rsidRDefault="00700192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</w:t>
      </w:r>
      <w:proofErr w:type="gramEnd"/>
    </w:p>
    <w:p w14:paraId="7D76E256" w14:textId="77777777" w:rsidR="004313C3" w:rsidRDefault="004313C3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5CC5A0A4" w14:textId="5AD63D82" w:rsidR="004313C3" w:rsidRPr="00DC2FCA" w:rsidRDefault="004313C3" w:rsidP="004313C3">
      <w:pPr>
        <w:pStyle w:val="Otsikko1"/>
        <w:rPr>
          <w:lang w:val="en-US"/>
        </w:rPr>
      </w:pPr>
      <w:proofErr w:type="spellStart"/>
      <w:r w:rsidRPr="00DC2FCA">
        <w:rPr>
          <w:lang w:val="en-US"/>
        </w:rPr>
        <w:t>Osa</w:t>
      </w:r>
      <w:proofErr w:type="spellEnd"/>
      <w:r w:rsidRPr="00DC2FCA">
        <w:rPr>
          <w:lang w:val="en-US"/>
        </w:rPr>
        <w:t xml:space="preserve"> 10</w:t>
      </w:r>
    </w:p>
    <w:p w14:paraId="31BC00E7" w14:textId="043F8E69" w:rsidR="004313C3" w:rsidRDefault="004313C3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2B3F46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cd osa10/</w:t>
      </w:r>
      <w:r w:rsidR="002B3F46" w:rsidRPr="002B3F46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rate-repository-a</w:t>
      </w:r>
      <w:r w:rsidR="002B3F46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pp</w:t>
      </w:r>
    </w:p>
    <w:p w14:paraId="5E48521C" w14:textId="55E10191" w:rsidR="002B3F46" w:rsidRDefault="002B3F46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  <w:t>node server.js</w:t>
      </w:r>
    </w:p>
    <w:p w14:paraId="64E97149" w14:textId="093EE367" w:rsidR="002B3F46" w:rsidRDefault="002B3F46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  <w:t xml:space="preserve">expo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start</w:t>
      </w:r>
      <w:proofErr w:type="gramEnd"/>
    </w:p>
    <w:p w14:paraId="30C09CF7" w14:textId="0DA7DFD3" w:rsidR="002B3F46" w:rsidRDefault="002B3F46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  <w:t>w (open web)</w:t>
      </w:r>
    </w:p>
    <w:p w14:paraId="2CBC4B5C" w14:textId="7D1E192F" w:rsidR="00BE4E3B" w:rsidRPr="0035607C" w:rsidRDefault="00BE4E3B" w:rsidP="00BE4E3B">
      <w:pPr>
        <w:pStyle w:val="Otsikko1"/>
        <w:rPr>
          <w:lang w:val="en-US"/>
        </w:rPr>
      </w:pPr>
      <w:proofErr w:type="spellStart"/>
      <w:r w:rsidRPr="0035607C">
        <w:rPr>
          <w:lang w:val="en-US"/>
        </w:rPr>
        <w:lastRenderedPageBreak/>
        <w:t>Osa</w:t>
      </w:r>
      <w:proofErr w:type="spellEnd"/>
      <w:r w:rsidRPr="0035607C">
        <w:rPr>
          <w:lang w:val="en-US"/>
        </w:rPr>
        <w:t xml:space="preserve"> 11</w:t>
      </w:r>
    </w:p>
    <w:p w14:paraId="6A86F59E" w14:textId="5136B65B" w:rsidR="0035607C" w:rsidRPr="00C04238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avaa</w:t>
      </w:r>
      <w:proofErr w:type="spellEnd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horisontti</w:t>
      </w:r>
      <w:proofErr w:type="spellEnd"/>
      <w:r w:rsidR="005A524F"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DevOps</w:t>
      </w:r>
    </w:p>
    <w:p w14:paraId="3F2E37CF" w14:textId="77777777" w:rsidR="005A524F" w:rsidRPr="00C04238" w:rsidRDefault="005A524F" w:rsidP="00C04238">
      <w:pPr>
        <w:pStyle w:val="Merkittyluettelo"/>
        <w:numPr>
          <w:ilvl w:val="0"/>
          <w:numId w:val="0"/>
        </w:numP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0848C7D6" w14:textId="451FA843" w:rsidR="00BE4E3B" w:rsidRPr="00C04238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devops</w:t>
      </w:r>
      <w:proofErr w:type="spellEnd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/full stack/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mvcmovieazure</w:t>
      </w:r>
      <w:proofErr w:type="spellEnd"/>
    </w:p>
    <w:p w14:paraId="43F325B9" w14:textId="16D9C4EC" w:rsidR="0035607C" w:rsidRPr="00C04238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hyperlink r:id="rId12" w:history="1">
        <w:r w:rsidRPr="00C04238">
          <w:rPr>
            <w:rFonts w:asciiTheme="minorHAnsi" w:eastAsiaTheme="minorHAnsi" w:hAnsiTheme="minorHAnsi" w:cstheme="minorBidi"/>
            <w:color w:val="595959" w:themeColor="text1" w:themeTint="A6"/>
            <w:sz w:val="30"/>
            <w:szCs w:val="30"/>
            <w:lang w:val="en-US" w:eastAsia="ja-JP"/>
          </w:rPr>
          <w:t>https://movielist.azurewebsites.net/</w:t>
        </w:r>
      </w:hyperlink>
    </w:p>
    <w:p w14:paraId="49D8BAA0" w14:textId="4AB6DC0D" w:rsidR="0035607C" w:rsidRPr="00C04238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  <w:t xml:space="preserve">Tee 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muutos</w:t>
      </w:r>
      <w:proofErr w:type="spellEnd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views/home/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index.cshtml</w:t>
      </w:r>
      <w:proofErr w:type="spellEnd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tiedostoon</w:t>
      </w:r>
      <w:proofErr w:type="spellEnd"/>
    </w:p>
    <w:p w14:paraId="073BD938" w14:textId="70314D1D" w:rsidR="007E1A33" w:rsidRPr="00C04238" w:rsidRDefault="007E1A33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dotnet </w:t>
      </w:r>
      <w:proofErr w:type="gram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run</w:t>
      </w:r>
      <w:proofErr w:type="gramEnd"/>
    </w:p>
    <w:p w14:paraId="7213A399" w14:textId="2E6853FD" w:rsidR="0035607C" w:rsidRPr="00C04238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Tee commit + push </w:t>
      </w:r>
      <w:proofErr w:type="spell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Gittiin</w:t>
      </w:r>
      <w:proofErr w:type="spellEnd"/>
    </w:p>
    <w:p w14:paraId="78923CA3" w14:textId="736ACD86" w:rsidR="0035607C" w:rsidRPr="00DC2FCA" w:rsidRDefault="0035607C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  <w:t>CI/CD käynnistyy</w:t>
      </w:r>
    </w:p>
    <w:p w14:paraId="18557E53" w14:textId="77777777" w:rsidR="002B3F46" w:rsidRPr="007E1A33" w:rsidRDefault="002B3F46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</w:pPr>
    </w:p>
    <w:p w14:paraId="3FB37791" w14:textId="634C598E" w:rsidR="00BE100B" w:rsidRPr="00DC2FCA" w:rsidRDefault="00BE100B" w:rsidP="00BE100B">
      <w:pPr>
        <w:pStyle w:val="Otsikko1"/>
      </w:pPr>
      <w:r w:rsidRPr="00DC2FCA">
        <w:t>Osa 12</w:t>
      </w:r>
    </w:p>
    <w:p w14:paraId="6DCBE70C" w14:textId="462B93C8" w:rsidR="002B3F46" w:rsidRDefault="00C04238" w:rsidP="004F0679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  <w:t xml:space="preserve">cd </w:t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  <w:t>recordbase</w:t>
      </w:r>
      <w:proofErr w:type="spellEnd"/>
    </w:p>
    <w:p w14:paraId="1A38826B" w14:textId="730EFF82" w:rsidR="00C04238" w:rsidRPr="00C04238" w:rsidRDefault="00C04238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DC2FCA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eastAsia="ja-JP"/>
        </w:rPr>
        <w:tab/>
      </w: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docker-compose up –</w:t>
      </w:r>
      <w:proofErr w:type="gramStart"/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build</w:t>
      </w:r>
      <w:proofErr w:type="gramEnd"/>
    </w:p>
    <w:p w14:paraId="15EAA895" w14:textId="3E2D6967" w:rsidR="00C04238" w:rsidRPr="00C04238" w:rsidRDefault="00C04238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frontend: http://localhost:3000/</w:t>
      </w:r>
    </w:p>
    <w:p w14:paraId="6652149F" w14:textId="3DA53853" w:rsidR="00C04238" w:rsidRDefault="00C04238" w:rsidP="00C04238">
      <w:pPr>
        <w:pStyle w:val="Merkittyluettelo"/>
        <w:numPr>
          <w:ilvl w:val="0"/>
          <w:numId w:val="0"/>
        </w:numPr>
        <w:ind w:left="432" w:firstLine="288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backend: </w:t>
      </w:r>
      <w:hyperlink r:id="rId13" w:history="1">
        <w:r w:rsidRPr="006768E1">
          <w:rPr>
            <w:rStyle w:val="Hyperlinkki"/>
            <w:rFonts w:asciiTheme="minorHAnsi" w:eastAsiaTheme="minorHAnsi" w:hAnsiTheme="minorHAnsi" w:cstheme="minorBidi"/>
            <w:sz w:val="30"/>
            <w:szCs w:val="30"/>
            <w:lang w:val="en-US" w:eastAsia="ja-JP"/>
          </w:rPr>
          <w:t>http://localhost:8080/records</w:t>
        </w:r>
      </w:hyperlink>
    </w:p>
    <w:p w14:paraId="081D7800" w14:textId="77777777" w:rsidR="00C04238" w:rsidRPr="00C04238" w:rsidRDefault="00C04238" w:rsidP="00C04238">
      <w:pPr>
        <w:pStyle w:val="Merkittyluettelo"/>
        <w:numPr>
          <w:ilvl w:val="0"/>
          <w:numId w:val="0"/>
        </w:numPr>
        <w:ind w:left="432" w:firstLine="288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</w:p>
    <w:p w14:paraId="6F408EE5" w14:textId="2FDD1842" w:rsidR="00C04238" w:rsidRDefault="00C04238" w:rsidP="00C04238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cd </w:t>
      </w: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my-app</w:t>
      </w:r>
    </w:p>
    <w:p w14:paraId="0DE9CF10" w14:textId="78118A0E" w:rsidR="00DC2FCA" w:rsidRDefault="00C04238" w:rsidP="00DC2FCA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npm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 xml:space="preserve"> run </w:t>
      </w:r>
      <w:proofErr w:type="gram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zap</w:t>
      </w:r>
      <w:proofErr w:type="gramEnd"/>
    </w:p>
    <w:p w14:paraId="3D04B844" w14:textId="60E36014" w:rsidR="00C04238" w:rsidRPr="00DC2FCA" w:rsidRDefault="00C04238" w:rsidP="00DC2FCA">
      <w:pPr>
        <w:pStyle w:val="Otsikko1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/>
        </w:rPr>
      </w:pPr>
      <w:proofErr w:type="spellStart"/>
      <w:r w:rsidRPr="0035607C">
        <w:rPr>
          <w:lang w:val="en-US"/>
        </w:rPr>
        <w:t>Osa</w:t>
      </w:r>
      <w:proofErr w:type="spellEnd"/>
      <w:r w:rsidRPr="0035607C">
        <w:rPr>
          <w:lang w:val="en-US"/>
        </w:rPr>
        <w:t xml:space="preserve"> </w:t>
      </w:r>
      <w:r w:rsidRPr="00DC2FCA">
        <w:t>13</w:t>
      </w:r>
    </w:p>
    <w:p w14:paraId="53296A4A" w14:textId="59EBEEE8" w:rsidR="00C04238" w:rsidRDefault="00C04238" w:rsidP="00DC2FCA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cd react-web-apps/blog-app-with-azure-</w:t>
      </w:r>
      <w:proofErr w:type="spellStart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sql</w:t>
      </w:r>
      <w:proofErr w:type="spellEnd"/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/</w:t>
      </w:r>
    </w:p>
    <w:p w14:paraId="09C29910" w14:textId="5DB96397" w:rsidR="002C5BBA" w:rsidRPr="00DC2FCA" w:rsidRDefault="00C04238" w:rsidP="00DC2FCA">
      <w:pPr>
        <w:pStyle w:val="Merkittyluettelo"/>
        <w:numPr>
          <w:ilvl w:val="0"/>
          <w:numId w:val="0"/>
        </w:numPr>
        <w:ind w:left="432" w:hanging="432"/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ab/>
        <w:t xml:space="preserve">online: </w:t>
      </w:r>
      <w:r w:rsidRPr="00C04238">
        <w:rPr>
          <w:rFonts w:asciiTheme="minorHAnsi" w:eastAsiaTheme="minorHAnsi" w:hAnsiTheme="minorHAnsi" w:cstheme="minorBidi"/>
          <w:color w:val="595959" w:themeColor="text1" w:themeTint="A6"/>
          <w:sz w:val="30"/>
          <w:szCs w:val="30"/>
          <w:lang w:val="en-US" w:eastAsia="ja-JP"/>
        </w:rPr>
        <w:t>https://blogapp2024.onrender.com/</w:t>
      </w:r>
    </w:p>
    <w:sectPr w:rsidR="002C5BBA" w:rsidRPr="00DC2FCA">
      <w:footerReference w:type="default" r:id="rId14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2272F" w14:textId="77777777" w:rsidR="007806E4" w:rsidRDefault="007806E4">
      <w:r>
        <w:separator/>
      </w:r>
    </w:p>
    <w:p w14:paraId="3CE60619" w14:textId="77777777" w:rsidR="007806E4" w:rsidRDefault="007806E4"/>
  </w:endnote>
  <w:endnote w:type="continuationSeparator" w:id="0">
    <w:p w14:paraId="03C49DED" w14:textId="77777777" w:rsidR="007806E4" w:rsidRDefault="007806E4">
      <w:r>
        <w:continuationSeparator/>
      </w:r>
    </w:p>
    <w:p w14:paraId="28EB509C" w14:textId="77777777" w:rsidR="007806E4" w:rsidRDefault="007806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F01C37" w14:textId="77777777" w:rsidR="002720A5" w:rsidRDefault="0002209A">
        <w:pPr>
          <w:pStyle w:val="Alatunnist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9E05A" w14:textId="77777777" w:rsidR="007806E4" w:rsidRDefault="007806E4">
      <w:r>
        <w:separator/>
      </w:r>
    </w:p>
    <w:p w14:paraId="5BB0896D" w14:textId="77777777" w:rsidR="007806E4" w:rsidRDefault="007806E4"/>
  </w:footnote>
  <w:footnote w:type="continuationSeparator" w:id="0">
    <w:p w14:paraId="55F90CB9" w14:textId="77777777" w:rsidR="007806E4" w:rsidRDefault="007806E4">
      <w:r>
        <w:continuationSeparator/>
      </w:r>
    </w:p>
    <w:p w14:paraId="4E6A066C" w14:textId="77777777" w:rsidR="007806E4" w:rsidRDefault="007806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Merkittyluettelo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ituluettel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9982729">
    <w:abstractNumId w:val="1"/>
  </w:num>
  <w:num w:numId="2" w16cid:durableId="1887909379">
    <w:abstractNumId w:val="0"/>
  </w:num>
  <w:num w:numId="3" w16cid:durableId="928737958">
    <w:abstractNumId w:val="2"/>
  </w:num>
  <w:num w:numId="4" w16cid:durableId="1740013565">
    <w:abstractNumId w:val="3"/>
  </w:num>
  <w:num w:numId="5" w16cid:durableId="136193775">
    <w:abstractNumId w:val="2"/>
  </w:num>
  <w:num w:numId="6" w16cid:durableId="1951231364">
    <w:abstractNumId w:val="2"/>
  </w:num>
  <w:num w:numId="7" w16cid:durableId="2005208007">
    <w:abstractNumId w:val="2"/>
  </w:num>
  <w:num w:numId="8" w16cid:durableId="1974367744">
    <w:abstractNumId w:val="2"/>
  </w:num>
  <w:num w:numId="9" w16cid:durableId="819468346">
    <w:abstractNumId w:val="2"/>
  </w:num>
  <w:num w:numId="10" w16cid:durableId="236867398">
    <w:abstractNumId w:val="2"/>
  </w:num>
  <w:num w:numId="11" w16cid:durableId="936210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BD"/>
    <w:rsid w:val="0002209A"/>
    <w:rsid w:val="00053A30"/>
    <w:rsid w:val="0006099D"/>
    <w:rsid w:val="001E1485"/>
    <w:rsid w:val="002720A5"/>
    <w:rsid w:val="002A5CFD"/>
    <w:rsid w:val="002B3F46"/>
    <w:rsid w:val="002C5BBA"/>
    <w:rsid w:val="00304366"/>
    <w:rsid w:val="003127BD"/>
    <w:rsid w:val="0035607C"/>
    <w:rsid w:val="003B43E3"/>
    <w:rsid w:val="004313C3"/>
    <w:rsid w:val="0043774B"/>
    <w:rsid w:val="004C5166"/>
    <w:rsid w:val="004F0679"/>
    <w:rsid w:val="00586C1D"/>
    <w:rsid w:val="005A524F"/>
    <w:rsid w:val="006E78B9"/>
    <w:rsid w:val="00700192"/>
    <w:rsid w:val="007608F8"/>
    <w:rsid w:val="007806E4"/>
    <w:rsid w:val="007969E0"/>
    <w:rsid w:val="007E1A33"/>
    <w:rsid w:val="0084458E"/>
    <w:rsid w:val="00854462"/>
    <w:rsid w:val="008F27F2"/>
    <w:rsid w:val="00B166C4"/>
    <w:rsid w:val="00B41E94"/>
    <w:rsid w:val="00BE100B"/>
    <w:rsid w:val="00BE4E3B"/>
    <w:rsid w:val="00C04238"/>
    <w:rsid w:val="00CB1CE7"/>
    <w:rsid w:val="00CF467A"/>
    <w:rsid w:val="00CF75E1"/>
    <w:rsid w:val="00D07F98"/>
    <w:rsid w:val="00D93711"/>
    <w:rsid w:val="00DA6D03"/>
    <w:rsid w:val="00DC2FCA"/>
    <w:rsid w:val="00DD56DF"/>
    <w:rsid w:val="00E6590A"/>
    <w:rsid w:val="00E94005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9F978"/>
  <w15:chartTrackingRefBased/>
  <w15:docId w15:val="{679DDA97-54AE-E848-9DFE-9A073AF5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C04238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i-FI" w:eastAsia="fi-FI"/>
    </w:rPr>
  </w:style>
  <w:style w:type="paragraph" w:styleId="Otsikko1">
    <w:name w:val="heading 1"/>
    <w:basedOn w:val="Normaali"/>
    <w:next w:val="Normaali"/>
    <w:link w:val="Otsikko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 w:line="259" w:lineRule="auto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  <w:lang w:eastAsia="ja-JP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pPr>
      <w:keepNext/>
      <w:keepLines/>
      <w:spacing w:before="460" w:after="120" w:line="259" w:lineRule="auto"/>
      <w:outlineLvl w:val="1"/>
    </w:pPr>
    <w:rPr>
      <w:rFonts w:asciiTheme="majorHAnsi" w:eastAsiaTheme="majorEastAsia" w:hAnsiTheme="majorHAnsi" w:cstheme="majorBidi"/>
      <w:b/>
      <w:color w:val="7F7F7F" w:themeColor="text1" w:themeTint="80"/>
      <w:sz w:val="30"/>
      <w:szCs w:val="26"/>
      <w:lang w:eastAsia="ja-JP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pPr>
      <w:keepNext/>
      <w:keepLines/>
      <w:spacing w:before="460" w:after="120" w:line="259" w:lineRule="auto"/>
      <w:outlineLvl w:val="2"/>
    </w:pPr>
    <w:rPr>
      <w:rFonts w:asciiTheme="majorHAnsi" w:eastAsiaTheme="majorEastAsia" w:hAnsiTheme="majorHAnsi" w:cstheme="majorBidi"/>
      <w:color w:val="595959" w:themeColor="text1" w:themeTint="A6"/>
      <w:sz w:val="40"/>
      <w:lang w:eastAsia="ja-JP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pPr>
      <w:keepNext/>
      <w:keepLines/>
      <w:spacing w:before="460" w:after="120" w:line="259" w:lineRule="auto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  <w:sz w:val="40"/>
      <w:szCs w:val="30"/>
      <w:lang w:eastAsia="ja-JP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pPr>
      <w:keepNext/>
      <w:keepLines/>
      <w:spacing w:before="460" w:after="120" w:line="259" w:lineRule="auto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  <w:szCs w:val="30"/>
      <w:lang w:eastAsia="ja-JP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pPr>
      <w:keepNext/>
      <w:keepLines/>
      <w:spacing w:before="460" w:after="120" w:line="259" w:lineRule="auto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  <w:szCs w:val="30"/>
      <w:lang w:eastAsia="ja-JP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pPr>
      <w:keepNext/>
      <w:keepLines/>
      <w:spacing w:before="460" w:after="120" w:line="259" w:lineRule="auto"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4"/>
      <w:szCs w:val="30"/>
      <w:lang w:eastAsia="ja-JP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pPr>
      <w:keepNext/>
      <w:keepLines/>
      <w:spacing w:before="460" w:after="120" w:line="259" w:lineRule="auto"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4"/>
      <w:szCs w:val="21"/>
      <w:lang w:eastAsia="ja-JP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pPr>
      <w:keepNext/>
      <w:keepLines/>
      <w:spacing w:before="460" w:after="120" w:line="259" w:lineRule="auto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 w:val="30"/>
      <w:szCs w:val="21"/>
      <w:lang w:eastAsia="ja-JP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Merkittyluettelo">
    <w:name w:val="List Bullet"/>
    <w:basedOn w:val="Normaali"/>
    <w:uiPriority w:val="9"/>
    <w:qFormat/>
    <w:pPr>
      <w:numPr>
        <w:numId w:val="3"/>
      </w:numPr>
      <w:spacing w:after="120" w:line="259" w:lineRule="auto"/>
    </w:pPr>
  </w:style>
  <w:style w:type="character" w:customStyle="1" w:styleId="Otsikko1Char">
    <w:name w:val="Otsikko 1 Char"/>
    <w:basedOn w:val="Kappaleenoletusfontti"/>
    <w:link w:val="Otsikk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ituluettelo">
    <w:name w:val="List Number"/>
    <w:basedOn w:val="Normaali"/>
    <w:uiPriority w:val="9"/>
    <w:qFormat/>
    <w:pPr>
      <w:numPr>
        <w:numId w:val="4"/>
      </w:numPr>
      <w:spacing w:after="120" w:line="259" w:lineRule="auto"/>
    </w:pPr>
    <w:rPr>
      <w:rFonts w:asciiTheme="minorHAnsi" w:eastAsiaTheme="minorHAnsi" w:hAnsiTheme="minorHAnsi" w:cstheme="minorBidi"/>
      <w:color w:val="595959" w:themeColor="text1" w:themeTint="A6"/>
      <w:sz w:val="30"/>
      <w:szCs w:val="30"/>
      <w:lang w:eastAsia="ja-JP"/>
    </w:rPr>
  </w:style>
  <w:style w:type="paragraph" w:styleId="Yltunniste">
    <w:name w:val="header"/>
    <w:basedOn w:val="Normaali"/>
    <w:link w:val="YltunnisteChar"/>
    <w:uiPriority w:val="99"/>
    <w:unhideWhenUsed/>
    <w:qFormat/>
    <w:rPr>
      <w:rFonts w:asciiTheme="minorHAnsi" w:eastAsiaTheme="minorHAnsi" w:hAnsiTheme="minorHAnsi" w:cstheme="minorBidi"/>
      <w:color w:val="595959" w:themeColor="text1" w:themeTint="A6"/>
      <w:sz w:val="30"/>
      <w:szCs w:val="30"/>
      <w:lang w:eastAsia="ja-JP"/>
    </w:rPr>
  </w:style>
  <w:style w:type="character" w:customStyle="1" w:styleId="YltunnisteChar">
    <w:name w:val="Ylätunniste Char"/>
    <w:basedOn w:val="Kappaleenoletusfontti"/>
    <w:link w:val="Yltunniste"/>
    <w:uiPriority w:val="99"/>
  </w:style>
  <w:style w:type="paragraph" w:styleId="Alatunniste">
    <w:name w:val="footer"/>
    <w:basedOn w:val="Normaali"/>
    <w:link w:val="AlatunnisteChar"/>
    <w:uiPriority w:val="99"/>
    <w:unhideWhenUsed/>
    <w:qFormat/>
    <w:rPr>
      <w:rFonts w:asciiTheme="minorHAnsi" w:eastAsiaTheme="minorHAnsi" w:hAnsiTheme="minorHAnsi" w:cstheme="minorBidi"/>
      <w:color w:val="595959" w:themeColor="text1" w:themeTint="A6"/>
      <w:sz w:val="30"/>
      <w:szCs w:val="30"/>
      <w:lang w:eastAsia="ja-JP"/>
    </w:rPr>
  </w:style>
  <w:style w:type="character" w:customStyle="1" w:styleId="AlatunnisteChar">
    <w:name w:val="Alatunniste Char"/>
    <w:basedOn w:val="Kappaleenoletusfontti"/>
    <w:link w:val="Alatunniste"/>
    <w:uiPriority w:val="99"/>
  </w:style>
  <w:style w:type="character" w:styleId="Paikkamerkkiteksti">
    <w:name w:val="Placeholder Text"/>
    <w:basedOn w:val="Kappaleenoletusfontti"/>
    <w:uiPriority w:val="99"/>
    <w:semiHidden/>
    <w:rPr>
      <w:color w:val="808080"/>
    </w:rPr>
  </w:style>
  <w:style w:type="paragraph" w:styleId="Otsikko">
    <w:name w:val="Title"/>
    <w:basedOn w:val="Normaali"/>
    <w:link w:val="OtsikkoChar"/>
    <w:uiPriority w:val="10"/>
    <w:semiHidden/>
    <w:unhideWhenUsed/>
    <w:qFormat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  <w:lang w:eastAsia="ja-JP"/>
    </w:rPr>
  </w:style>
  <w:style w:type="character" w:customStyle="1" w:styleId="OtsikkoChar">
    <w:name w:val="Otsikko Char"/>
    <w:basedOn w:val="Kappaleenoletusfontti"/>
    <w:link w:val="Otsikk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laotsikko">
    <w:name w:val="Subtitle"/>
    <w:basedOn w:val="Normaali"/>
    <w:link w:val="AlaotsikkoChar"/>
    <w:uiPriority w:val="11"/>
    <w:semiHidden/>
    <w:unhideWhenUsed/>
    <w:qFormat/>
    <w:pPr>
      <w:numPr>
        <w:ilvl w:val="1"/>
      </w:numPr>
      <w:spacing w:after="520" w:line="259" w:lineRule="auto"/>
      <w:contextualSpacing/>
    </w:pPr>
    <w:rPr>
      <w:rFonts w:asciiTheme="minorHAnsi" w:eastAsiaTheme="minorEastAsia" w:hAnsiTheme="minorHAnsi" w:cstheme="minorBidi"/>
      <w:caps/>
      <w:color w:val="595959" w:themeColor="text1" w:themeTint="A6"/>
      <w:sz w:val="40"/>
      <w:szCs w:val="30"/>
      <w:lang w:eastAsia="ja-JP"/>
    </w:rPr>
  </w:style>
  <w:style w:type="character" w:customStyle="1" w:styleId="AlaotsikkoChar">
    <w:name w:val="Alaotsikko Char"/>
    <w:basedOn w:val="Kappaleenoletusfontti"/>
    <w:link w:val="Alaotsikko"/>
    <w:uiPriority w:val="11"/>
    <w:semiHidden/>
    <w:rPr>
      <w:rFonts w:eastAsiaTheme="minorEastAsia"/>
      <w:caps/>
      <w:sz w:val="40"/>
    </w:rPr>
  </w:style>
  <w:style w:type="character" w:styleId="Erottuvaviittaus">
    <w:name w:val="Intense Reference"/>
    <w:basedOn w:val="Kappaleenoletusfontti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Kirjannimike">
    <w:name w:val="Book Title"/>
    <w:basedOn w:val="Kappaleenoletusfontti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Otsikko2Char">
    <w:name w:val="Otsikko 2 Char"/>
    <w:basedOn w:val="Kappaleenoletusfontti"/>
    <w:link w:val="Otsikk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Otsikko5Char">
    <w:name w:val="Otsikko 5 Char"/>
    <w:basedOn w:val="Kappaleenoletusfontti"/>
    <w:link w:val="Otsikk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Otsikko6Char">
    <w:name w:val="Otsikko 6 Char"/>
    <w:basedOn w:val="Kappaleenoletusfontti"/>
    <w:link w:val="Otsikk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Otsikko7Char">
    <w:name w:val="Otsikko 7 Char"/>
    <w:basedOn w:val="Kappaleenoletusfontti"/>
    <w:link w:val="Otsikk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Otsikko8Char">
    <w:name w:val="Otsikko 8 Char"/>
    <w:basedOn w:val="Kappaleenoletusfontti"/>
    <w:link w:val="Otsikk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Hienovarainenkorostus">
    <w:name w:val="Subtle Emphasis"/>
    <w:basedOn w:val="Kappaleenoletusfontti"/>
    <w:uiPriority w:val="19"/>
    <w:semiHidden/>
    <w:unhideWhenUsed/>
    <w:qFormat/>
    <w:rPr>
      <w:i/>
      <w:iCs/>
      <w:color w:val="404040" w:themeColor="text1" w:themeTint="BF"/>
    </w:rPr>
  </w:style>
  <w:style w:type="character" w:styleId="Korostus">
    <w:name w:val="Emphasis"/>
    <w:basedOn w:val="Kappaleenoletusfontti"/>
    <w:uiPriority w:val="20"/>
    <w:semiHidden/>
    <w:unhideWhenUsed/>
    <w:qFormat/>
    <w:rPr>
      <w:b/>
      <w:iCs/>
      <w:color w:val="262626" w:themeColor="text1" w:themeTint="D9"/>
    </w:rPr>
  </w:style>
  <w:style w:type="character" w:styleId="Voimakaskorostus">
    <w:name w:val="Intense Emphasis"/>
    <w:basedOn w:val="Kappaleenoletusfontti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Voimakas">
    <w:name w:val="Strong"/>
    <w:basedOn w:val="Kappaleenoletusfontti"/>
    <w:uiPriority w:val="22"/>
    <w:semiHidden/>
    <w:unhideWhenUsed/>
    <w:qFormat/>
    <w:rPr>
      <w:b/>
      <w:bCs/>
    </w:rPr>
  </w:style>
  <w:style w:type="paragraph" w:styleId="Lainaus">
    <w:name w:val="Quote"/>
    <w:basedOn w:val="Normaali"/>
    <w:next w:val="Normaali"/>
    <w:link w:val="LainausChar"/>
    <w:uiPriority w:val="29"/>
    <w:semiHidden/>
    <w:unhideWhenUsed/>
    <w:qFormat/>
    <w:pPr>
      <w:spacing w:before="240" w:after="120" w:line="259" w:lineRule="auto"/>
    </w:pPr>
    <w:rPr>
      <w:rFonts w:asciiTheme="minorHAnsi" w:eastAsiaTheme="minorHAnsi" w:hAnsiTheme="minorHAnsi" w:cstheme="minorBidi"/>
      <w:i/>
      <w:iCs/>
      <w:color w:val="595959" w:themeColor="text1" w:themeTint="A6"/>
      <w:sz w:val="36"/>
      <w:szCs w:val="30"/>
      <w:lang w:eastAsia="ja-JP"/>
    </w:rPr>
  </w:style>
  <w:style w:type="character" w:customStyle="1" w:styleId="LainausChar">
    <w:name w:val="Lainaus Char"/>
    <w:basedOn w:val="Kappaleenoletusfontti"/>
    <w:link w:val="Lainaus"/>
    <w:uiPriority w:val="29"/>
    <w:semiHidden/>
    <w:rPr>
      <w:i/>
      <w:iCs/>
      <w:sz w:val="36"/>
    </w:rPr>
  </w:style>
  <w:style w:type="paragraph" w:styleId="Erottuvalainaus">
    <w:name w:val="Intense Quote"/>
    <w:basedOn w:val="Normaali"/>
    <w:next w:val="Normaali"/>
    <w:link w:val="ErottuvalainausChar"/>
    <w:uiPriority w:val="30"/>
    <w:semiHidden/>
    <w:unhideWhenUsed/>
    <w:qFormat/>
    <w:pPr>
      <w:spacing w:before="240" w:after="120" w:line="259" w:lineRule="auto"/>
    </w:pPr>
    <w:rPr>
      <w:rFonts w:asciiTheme="minorHAnsi" w:eastAsiaTheme="minorHAnsi" w:hAnsiTheme="minorHAnsi" w:cstheme="minorBidi"/>
      <w:b/>
      <w:i/>
      <w:iCs/>
      <w:color w:val="595959" w:themeColor="text1" w:themeTint="A6"/>
      <w:sz w:val="36"/>
      <w:szCs w:val="30"/>
      <w:lang w:eastAsia="ja-JP"/>
    </w:rPr>
  </w:style>
  <w:style w:type="character" w:customStyle="1" w:styleId="ErottuvalainausChar">
    <w:name w:val="Erottuva lainaus Char"/>
    <w:basedOn w:val="Kappaleenoletusfontti"/>
    <w:link w:val="Erottuvalainaus"/>
    <w:uiPriority w:val="30"/>
    <w:semiHidden/>
    <w:rPr>
      <w:b/>
      <w:i/>
      <w:iCs/>
      <w:sz w:val="36"/>
    </w:rPr>
  </w:style>
  <w:style w:type="character" w:styleId="Hienovarainenviittaus">
    <w:name w:val="Subtle Reference"/>
    <w:basedOn w:val="Kappaleenoletusfontti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Kuvaotsikko">
    <w:name w:val="caption"/>
    <w:basedOn w:val="Normaali"/>
    <w:next w:val="Normaali"/>
    <w:uiPriority w:val="35"/>
    <w:semiHidden/>
    <w:unhideWhenUsed/>
    <w:qFormat/>
    <w:pPr>
      <w:spacing w:after="200"/>
    </w:pPr>
    <w:rPr>
      <w:rFonts w:asciiTheme="minorHAnsi" w:eastAsiaTheme="minorHAnsi" w:hAnsiTheme="minorHAnsi" w:cstheme="minorBidi"/>
      <w:i/>
      <w:iCs/>
      <w:color w:val="595959" w:themeColor="text1" w:themeTint="A6"/>
      <w:szCs w:val="18"/>
      <w:lang w:eastAsia="ja-JP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pPr>
      <w:outlineLvl w:val="9"/>
    </w:pPr>
  </w:style>
  <w:style w:type="character" w:styleId="Hyperlinkki">
    <w:name w:val="Hyperlink"/>
    <w:basedOn w:val="Kappaleenoletusfontti"/>
    <w:uiPriority w:val="99"/>
    <w:unhideWhenUsed/>
    <w:rPr>
      <w:color w:val="731C3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04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helinluettelo-oqv3.onrender.com/api/persons" TargetMode="External"/><Relationship Id="rId13" Type="http://schemas.openxmlformats.org/officeDocument/2006/relationships/hyperlink" Target="http://localhost:8080/reco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1/api/persons" TargetMode="External"/><Relationship Id="rId12" Type="http://schemas.openxmlformats.org/officeDocument/2006/relationships/hyperlink" Target="https://movielist.azurewebsites.ne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ullstackopen.com/osa7/tehtavia_blogilistan_laajennu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localhost:3003/api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helinluettelo-frontend.onrender.com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2200692/Library/Containers/com.microsoft.Word/Data/Library/Application%20Support/Microsoft/Office/16.0/DTS/fi-FI%7bD71536ED-FBFD-504B-B2D0-CDF758E59256%7d/%7b253011B7-1D7A-B440-8F6F-81D9BD8CE52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Muistiinpanojen tekeminen.dotx</Template>
  <TotalTime>38</TotalTime>
  <Pages>4</Pages>
  <Words>252</Words>
  <Characters>2046</Characters>
  <Application>Microsoft Office Word</Application>
  <DocSecurity>0</DocSecurity>
  <Lines>17</Lines>
  <Paragraphs>4</Paragraphs>
  <ScaleCrop>false</ScaleCrop>
  <HeadingPairs>
    <vt:vector size="6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Keränen Jarno</dc:creator>
  <cp:keywords/>
  <dc:description/>
  <cp:lastModifiedBy>Keränen Jarno</cp:lastModifiedBy>
  <cp:revision>7</cp:revision>
  <dcterms:created xsi:type="dcterms:W3CDTF">2024-04-25T19:35:00Z</dcterms:created>
  <dcterms:modified xsi:type="dcterms:W3CDTF">2024-05-23T19:41:00Z</dcterms:modified>
</cp:coreProperties>
</file>